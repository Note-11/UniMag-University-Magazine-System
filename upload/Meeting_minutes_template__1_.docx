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E393" w14:textId="3A054FC8" w:rsidR="007A4170" w:rsidRDefault="00B34223" w:rsidP="00AE44C5">
      <w:pPr>
        <w:pStyle w:val="Subhead"/>
        <w:rPr>
          <w:sz w:val="24"/>
          <w:szCs w:val="24"/>
        </w:rPr>
      </w:pPr>
      <w:r>
        <w:rPr>
          <w:sz w:val="24"/>
          <w:szCs w:val="24"/>
        </w:rPr>
        <w:t>Meeting Minutes</w:t>
      </w:r>
    </w:p>
    <w:p w14:paraId="3F3B6C1A" w14:textId="77777777" w:rsidR="00B34223" w:rsidRDefault="00B34223" w:rsidP="00AE44C5">
      <w:pPr>
        <w:pStyle w:val="Subhead"/>
        <w:rPr>
          <w:sz w:val="24"/>
          <w:szCs w:val="24"/>
        </w:rPr>
      </w:pPr>
    </w:p>
    <w:p w14:paraId="07D46DD3" w14:textId="77777777" w:rsidR="00EF36A5" w:rsidRPr="00C20B2D" w:rsidRDefault="00EF36A5" w:rsidP="00AE44C5">
      <w:pPr>
        <w:pStyle w:val="Subhead"/>
        <w:rPr>
          <w:sz w:val="24"/>
          <w:szCs w:val="24"/>
        </w:rPr>
      </w:pPr>
    </w:p>
    <w:tbl>
      <w:tblPr>
        <w:tblStyle w:val="TableGrid"/>
        <w:tblW w:w="9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ECD3" w:themeFill="accent5"/>
        <w:tblLook w:val="04A0" w:firstRow="1" w:lastRow="0" w:firstColumn="1" w:lastColumn="0" w:noHBand="0" w:noVBand="1"/>
      </w:tblPr>
      <w:tblGrid>
        <w:gridCol w:w="1790"/>
        <w:gridCol w:w="370"/>
        <w:gridCol w:w="1440"/>
        <w:gridCol w:w="180"/>
        <w:gridCol w:w="360"/>
        <w:gridCol w:w="1530"/>
        <w:gridCol w:w="361"/>
        <w:gridCol w:w="3330"/>
      </w:tblGrid>
      <w:tr w:rsidR="005C261A" w14:paraId="321C82FD" w14:textId="77777777" w:rsidTr="000A014A">
        <w:trPr>
          <w:trHeight w:val="504"/>
        </w:trPr>
        <w:tc>
          <w:tcPr>
            <w:tcW w:w="1790" w:type="dxa"/>
            <w:shd w:val="clear" w:color="auto" w:fill="E4F4EF" w:themeFill="accent2" w:themeFillTint="33"/>
          </w:tcPr>
          <w:p w14:paraId="7B85EEF2" w14:textId="77777777" w:rsidR="005C261A" w:rsidRDefault="00000000" w:rsidP="001311AF">
            <w:pPr>
              <w:pStyle w:val="Heading1"/>
            </w:pPr>
            <w:sdt>
              <w:sdtPr>
                <w:id w:val="593591499"/>
                <w:placeholder>
                  <w:docPart w:val="5C7BAA1817FE419C879A7897A18A6F2E"/>
                </w:placeholder>
                <w:showingPlcHdr/>
                <w15:appearance w15:val="hidden"/>
              </w:sdtPr>
              <w:sdtContent>
                <w:r w:rsidR="005C261A" w:rsidRPr="00FC030B">
                  <w:t>Date:</w:t>
                </w:r>
              </w:sdtContent>
            </w:sdt>
            <w:r w:rsidR="005C261A">
              <w:t xml:space="preserve"> </w:t>
            </w:r>
          </w:p>
        </w:tc>
        <w:tc>
          <w:tcPr>
            <w:tcW w:w="370" w:type="dxa"/>
          </w:tcPr>
          <w:p w14:paraId="5C2CBC10" w14:textId="77777777" w:rsidR="005C261A" w:rsidRPr="00AB4981" w:rsidRDefault="005C261A" w:rsidP="001311AF">
            <w:pPr>
              <w:pStyle w:val="Heading1"/>
            </w:pPr>
          </w:p>
        </w:tc>
        <w:tc>
          <w:tcPr>
            <w:tcW w:w="1620" w:type="dxa"/>
            <w:gridSpan w:val="2"/>
            <w:shd w:val="clear" w:color="auto" w:fill="E4F4EF" w:themeFill="accent2" w:themeFillTint="33"/>
          </w:tcPr>
          <w:p w14:paraId="3B379F49" w14:textId="3142DBC0" w:rsidR="005C261A" w:rsidRDefault="00000000" w:rsidP="001311AF">
            <w:pPr>
              <w:pStyle w:val="Heading1"/>
            </w:pPr>
            <w:sdt>
              <w:sdtPr>
                <w:id w:val="-1555462998"/>
                <w:placeholder>
                  <w:docPart w:val="6D90D8C48E704E64A0908A3F87DA21D9"/>
                </w:placeholder>
                <w15:appearance w15:val="hidden"/>
              </w:sdtPr>
              <w:sdtContent>
                <w:r w:rsidR="005C261A">
                  <w:t>start time:</w:t>
                </w:r>
              </w:sdtContent>
            </w:sdt>
            <w:r w:rsidR="005C261A">
              <w:t xml:space="preserve"> </w:t>
            </w:r>
          </w:p>
        </w:tc>
        <w:tc>
          <w:tcPr>
            <w:tcW w:w="360" w:type="dxa"/>
          </w:tcPr>
          <w:p w14:paraId="1B58D38D" w14:textId="77777777" w:rsidR="005C261A" w:rsidRPr="00AB4981" w:rsidRDefault="005C261A" w:rsidP="001311AF">
            <w:pPr>
              <w:pStyle w:val="Heading1"/>
            </w:pPr>
          </w:p>
        </w:tc>
        <w:tc>
          <w:tcPr>
            <w:tcW w:w="1530" w:type="dxa"/>
            <w:shd w:val="clear" w:color="auto" w:fill="E4F4EF" w:themeFill="accent2" w:themeFillTint="33"/>
          </w:tcPr>
          <w:p w14:paraId="5FE67574" w14:textId="03C457EA" w:rsidR="005C261A" w:rsidRPr="00AB4981" w:rsidRDefault="005C261A" w:rsidP="005C261A">
            <w:pPr>
              <w:pStyle w:val="Heading1"/>
              <w:jc w:val="center"/>
            </w:pPr>
            <w:r>
              <w:t>End time:</w:t>
            </w:r>
          </w:p>
        </w:tc>
        <w:tc>
          <w:tcPr>
            <w:tcW w:w="361" w:type="dxa"/>
          </w:tcPr>
          <w:p w14:paraId="63CEC748" w14:textId="77777777" w:rsidR="005C261A" w:rsidRDefault="005C261A" w:rsidP="001311AF">
            <w:pPr>
              <w:pStyle w:val="Heading1"/>
            </w:pPr>
          </w:p>
        </w:tc>
        <w:tc>
          <w:tcPr>
            <w:tcW w:w="3330" w:type="dxa"/>
            <w:shd w:val="clear" w:color="auto" w:fill="E4F4EF" w:themeFill="accent2" w:themeFillTint="33"/>
          </w:tcPr>
          <w:p w14:paraId="2734DD5A" w14:textId="62F4C8F8" w:rsidR="005C261A" w:rsidRDefault="00000000" w:rsidP="001311AF">
            <w:pPr>
              <w:pStyle w:val="Heading1"/>
            </w:pPr>
            <w:sdt>
              <w:sdtPr>
                <w:id w:val="481129102"/>
                <w:placeholder>
                  <w:docPart w:val="6951EA7143254C63B466922B83266E54"/>
                </w:placeholder>
                <w15:appearance w15:val="hidden"/>
              </w:sdtPr>
              <w:sdtContent>
                <w:r w:rsidR="005C261A">
                  <w:t>Organizer:</w:t>
                </w:r>
              </w:sdtContent>
            </w:sdt>
            <w:r w:rsidR="005C261A">
              <w:t xml:space="preserve"> </w:t>
            </w:r>
          </w:p>
        </w:tc>
      </w:tr>
      <w:tr w:rsidR="005C261A" w14:paraId="3288F1C7" w14:textId="77777777" w:rsidTr="000A014A">
        <w:trPr>
          <w:trHeight w:val="530"/>
        </w:trPr>
        <w:tc>
          <w:tcPr>
            <w:tcW w:w="1790" w:type="dxa"/>
          </w:tcPr>
          <w:p w14:paraId="0AD9EDB8" w14:textId="017DD4B8" w:rsidR="005C261A" w:rsidRPr="0086027E" w:rsidRDefault="00DD40DE" w:rsidP="00FC030B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B25447">
              <w:rPr>
                <w:color w:val="FF0000"/>
              </w:rPr>
              <w:t>3</w:t>
            </w:r>
            <w:r>
              <w:rPr>
                <w:color w:val="FF0000"/>
              </w:rPr>
              <w:t>/2/2026</w:t>
            </w:r>
          </w:p>
        </w:tc>
        <w:tc>
          <w:tcPr>
            <w:tcW w:w="370" w:type="dxa"/>
          </w:tcPr>
          <w:p w14:paraId="65815C18" w14:textId="77777777" w:rsidR="005C261A" w:rsidRDefault="005C261A" w:rsidP="00FC030B"/>
        </w:tc>
        <w:tc>
          <w:tcPr>
            <w:tcW w:w="1440" w:type="dxa"/>
          </w:tcPr>
          <w:p w14:paraId="2EB70406" w14:textId="3AC3DF5C" w:rsidR="005C261A" w:rsidRDefault="00B25447" w:rsidP="00FC030B">
            <w:r>
              <w:t>8:00 pm</w:t>
            </w:r>
          </w:p>
        </w:tc>
        <w:tc>
          <w:tcPr>
            <w:tcW w:w="540" w:type="dxa"/>
            <w:gridSpan w:val="2"/>
          </w:tcPr>
          <w:p w14:paraId="79F4BF94" w14:textId="77777777" w:rsidR="005C261A" w:rsidRDefault="005C261A" w:rsidP="00FC030B"/>
        </w:tc>
        <w:tc>
          <w:tcPr>
            <w:tcW w:w="1530" w:type="dxa"/>
          </w:tcPr>
          <w:p w14:paraId="3E2224F5" w14:textId="7BCF92DE" w:rsidR="005C261A" w:rsidRDefault="00B25447" w:rsidP="00FC030B">
            <w:r>
              <w:t>9:00 pm</w:t>
            </w:r>
          </w:p>
        </w:tc>
        <w:tc>
          <w:tcPr>
            <w:tcW w:w="361" w:type="dxa"/>
          </w:tcPr>
          <w:p w14:paraId="74BEF89E" w14:textId="77777777" w:rsidR="005C261A" w:rsidRDefault="005C261A" w:rsidP="00FC030B"/>
        </w:tc>
        <w:tc>
          <w:tcPr>
            <w:tcW w:w="3330" w:type="dxa"/>
          </w:tcPr>
          <w:p w14:paraId="3EF0AF7C" w14:textId="35CF207E" w:rsidR="005C261A" w:rsidRDefault="00DD40DE" w:rsidP="00FC030B">
            <w:r>
              <w:t>Aung Kaung Myat</w:t>
            </w:r>
          </w:p>
        </w:tc>
      </w:tr>
    </w:tbl>
    <w:p w14:paraId="4AB02EF1" w14:textId="77777777" w:rsidR="004C6FFB" w:rsidRPr="004F5B25" w:rsidRDefault="004C6FFB" w:rsidP="00817AC0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9"/>
        <w:gridCol w:w="360"/>
        <w:gridCol w:w="2698"/>
        <w:gridCol w:w="360"/>
        <w:gridCol w:w="3323"/>
        <w:gridCol w:w="10"/>
      </w:tblGrid>
      <w:tr w:rsidR="00812E1E" w:rsidRPr="00FC030B" w14:paraId="60FD3745" w14:textId="77777777" w:rsidTr="00DD40DE">
        <w:trPr>
          <w:trHeight w:val="494"/>
        </w:trPr>
        <w:tc>
          <w:tcPr>
            <w:tcW w:w="2609" w:type="dxa"/>
            <w:shd w:val="clear" w:color="auto" w:fill="E4F4EF" w:themeFill="accent2" w:themeFillTint="33"/>
          </w:tcPr>
          <w:p w14:paraId="6405B09C" w14:textId="77777777" w:rsidR="00812E1E" w:rsidRPr="00FC030B" w:rsidRDefault="00000000" w:rsidP="00FC030B">
            <w:pPr>
              <w:pStyle w:val="Heading1"/>
            </w:pPr>
            <w:sdt>
              <w:sdtPr>
                <w:id w:val="1203518312"/>
                <w:placeholder>
                  <w:docPart w:val="E0AD1C7909DA47A0B6C9DECCBED97FE0"/>
                </w:placeholder>
                <w:showingPlcHdr/>
                <w15:appearance w15:val="hidden"/>
              </w:sdtPr>
              <w:sdtContent>
                <w:r w:rsidR="00812E1E" w:rsidRPr="00FC030B">
                  <w:t>In attendance</w:t>
                </w:r>
              </w:sdtContent>
            </w:sdt>
            <w:r w:rsidR="00812E1E" w:rsidRPr="00FC030B">
              <w:t xml:space="preserve"> </w:t>
            </w:r>
          </w:p>
        </w:tc>
        <w:tc>
          <w:tcPr>
            <w:tcW w:w="360" w:type="dxa"/>
          </w:tcPr>
          <w:p w14:paraId="5181BD11" w14:textId="77777777" w:rsidR="00812E1E" w:rsidRPr="00FC030B" w:rsidRDefault="00812E1E" w:rsidP="00FC030B">
            <w:pPr>
              <w:pStyle w:val="Heading1"/>
            </w:pPr>
          </w:p>
        </w:tc>
        <w:tc>
          <w:tcPr>
            <w:tcW w:w="2698" w:type="dxa"/>
            <w:shd w:val="clear" w:color="auto" w:fill="E4F4EF" w:themeFill="accent2" w:themeFillTint="33"/>
          </w:tcPr>
          <w:p w14:paraId="49554170" w14:textId="2E372677" w:rsidR="00812E1E" w:rsidRPr="00FC030B" w:rsidRDefault="00812E1E" w:rsidP="00FC030B">
            <w:pPr>
              <w:pStyle w:val="Heading1"/>
            </w:pPr>
            <w:r>
              <w:t>Abse</w:t>
            </w:r>
            <w:r w:rsidR="00D4147A">
              <w:t>n</w:t>
            </w:r>
            <w:r w:rsidR="00BA4B31">
              <w:t>c</w:t>
            </w:r>
            <w:r>
              <w:t>e list</w:t>
            </w:r>
          </w:p>
        </w:tc>
        <w:tc>
          <w:tcPr>
            <w:tcW w:w="360" w:type="dxa"/>
          </w:tcPr>
          <w:p w14:paraId="17E2DA38" w14:textId="77777777" w:rsidR="00812E1E" w:rsidRDefault="00812E1E" w:rsidP="00FC030B">
            <w:pPr>
              <w:pStyle w:val="Heading1"/>
            </w:pPr>
          </w:p>
        </w:tc>
        <w:tc>
          <w:tcPr>
            <w:tcW w:w="3333" w:type="dxa"/>
            <w:gridSpan w:val="2"/>
            <w:shd w:val="clear" w:color="auto" w:fill="E4F4EF" w:themeFill="accent2" w:themeFillTint="33"/>
          </w:tcPr>
          <w:p w14:paraId="66BC4DB0" w14:textId="011B85A6" w:rsidR="00812E1E" w:rsidRPr="00FC030B" w:rsidRDefault="00812E1E" w:rsidP="00FC030B">
            <w:pPr>
              <w:pStyle w:val="Heading1"/>
            </w:pPr>
            <w:r>
              <w:t>Prepared By</w:t>
            </w:r>
            <w:r w:rsidRPr="00FC030B">
              <w:t xml:space="preserve"> </w:t>
            </w:r>
          </w:p>
        </w:tc>
      </w:tr>
      <w:tr w:rsidR="00320F68" w14:paraId="217CCE8A" w14:textId="77777777" w:rsidTr="00DD40DE">
        <w:trPr>
          <w:gridAfter w:val="1"/>
          <w:wAfter w:w="10" w:type="dxa"/>
        </w:trPr>
        <w:tc>
          <w:tcPr>
            <w:tcW w:w="2969" w:type="dxa"/>
            <w:gridSpan w:val="2"/>
          </w:tcPr>
          <w:p w14:paraId="62ACFCB5" w14:textId="77777777" w:rsidR="00320F68" w:rsidRDefault="00DD40DE" w:rsidP="00320F68">
            <w:pPr>
              <w:pStyle w:val="ListParagraph"/>
              <w:numPr>
                <w:ilvl w:val="0"/>
                <w:numId w:val="6"/>
              </w:numPr>
            </w:pPr>
            <w:r>
              <w:t>Aung Kaung Myat</w:t>
            </w:r>
          </w:p>
          <w:p w14:paraId="39113F39" w14:textId="77777777" w:rsidR="00DD40DE" w:rsidRDefault="00DD40DE" w:rsidP="00320F68">
            <w:pPr>
              <w:pStyle w:val="ListParagraph"/>
              <w:numPr>
                <w:ilvl w:val="0"/>
                <w:numId w:val="6"/>
              </w:numPr>
            </w:pPr>
            <w:r>
              <w:t>Shwe Thae Oo</w:t>
            </w:r>
          </w:p>
          <w:p w14:paraId="3C14926C" w14:textId="77777777" w:rsidR="00F97133" w:rsidRDefault="00F97133" w:rsidP="00320F68">
            <w:pPr>
              <w:pStyle w:val="ListParagraph"/>
              <w:numPr>
                <w:ilvl w:val="0"/>
                <w:numId w:val="6"/>
              </w:numPr>
            </w:pPr>
            <w:r>
              <w:t>Min Pyae Swan</w:t>
            </w:r>
          </w:p>
          <w:p w14:paraId="21F979F8" w14:textId="77777777" w:rsidR="00F97133" w:rsidRDefault="00F97133" w:rsidP="00320F68">
            <w:pPr>
              <w:pStyle w:val="ListParagraph"/>
              <w:numPr>
                <w:ilvl w:val="0"/>
                <w:numId w:val="6"/>
              </w:numPr>
            </w:pPr>
            <w:r>
              <w:t>Min Thant Shin</w:t>
            </w:r>
          </w:p>
          <w:p w14:paraId="08FCE7C2" w14:textId="77777777" w:rsidR="00F97133" w:rsidRDefault="00F97133" w:rsidP="00320F68">
            <w:pPr>
              <w:pStyle w:val="ListParagraph"/>
              <w:numPr>
                <w:ilvl w:val="0"/>
                <w:numId w:val="6"/>
              </w:numPr>
            </w:pPr>
            <w:r>
              <w:t>Myint Mo Swe</w:t>
            </w:r>
          </w:p>
          <w:p w14:paraId="17D8A3BB" w14:textId="4D06BFFF" w:rsidR="00F97133" w:rsidRDefault="00F97133" w:rsidP="00320F68">
            <w:pPr>
              <w:pStyle w:val="ListParagraph"/>
              <w:numPr>
                <w:ilvl w:val="0"/>
                <w:numId w:val="6"/>
              </w:numPr>
            </w:pPr>
            <w:r>
              <w:t>Thar Htet Zaw</w:t>
            </w:r>
          </w:p>
        </w:tc>
        <w:tc>
          <w:tcPr>
            <w:tcW w:w="3058" w:type="dxa"/>
            <w:gridSpan w:val="2"/>
          </w:tcPr>
          <w:p w14:paraId="67D65F35" w14:textId="260F6061" w:rsidR="00B25447" w:rsidRDefault="00B25447" w:rsidP="00B25447">
            <w:r>
              <w:t>Hein Htet Zaw</w:t>
            </w:r>
          </w:p>
          <w:p w14:paraId="6D0DFB46" w14:textId="77777777" w:rsidR="00320F68" w:rsidRDefault="00320F68" w:rsidP="00902D8F"/>
        </w:tc>
        <w:tc>
          <w:tcPr>
            <w:tcW w:w="3323" w:type="dxa"/>
          </w:tcPr>
          <w:p w14:paraId="4C6D8B10" w14:textId="705B1ADF" w:rsidR="00320F68" w:rsidRDefault="00DD40DE" w:rsidP="00902D8F">
            <w:r>
              <w:t>Aung Kaung Myat</w:t>
            </w:r>
          </w:p>
        </w:tc>
      </w:tr>
    </w:tbl>
    <w:p w14:paraId="41194228" w14:textId="77777777" w:rsidR="00320F68" w:rsidRPr="005B7AA5" w:rsidRDefault="00320F68" w:rsidP="00902D8F">
      <w:pPr>
        <w:rPr>
          <w:rFonts w:cstheme="minorBidi"/>
          <w:cs/>
          <w:lang w:bidi="my-MM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F320D" w14:paraId="522E1F7C" w14:textId="77777777" w:rsidTr="007E277B">
        <w:trPr>
          <w:trHeight w:val="521"/>
        </w:trPr>
        <w:tc>
          <w:tcPr>
            <w:tcW w:w="9350" w:type="dxa"/>
            <w:shd w:val="clear" w:color="auto" w:fill="E4F4EF" w:themeFill="accent2" w:themeFillTint="33"/>
          </w:tcPr>
          <w:p w14:paraId="2F5B0727" w14:textId="4B46EDC2" w:rsidR="00BF320D" w:rsidRDefault="003C753F" w:rsidP="00396499">
            <w:pPr>
              <w:pStyle w:val="Heading1"/>
            </w:pPr>
            <w:r>
              <w:t>Agenda</w:t>
            </w:r>
            <w:r w:rsidR="00D93CE6">
              <w:t xml:space="preserve"> Items</w:t>
            </w:r>
          </w:p>
        </w:tc>
      </w:tr>
    </w:tbl>
    <w:p w14:paraId="2B124919" w14:textId="07CA15BB" w:rsidR="00130ECC" w:rsidRDefault="00DD40DE" w:rsidP="008E39EB">
      <w:r>
        <w:t>- meeting minutes</w:t>
      </w:r>
    </w:p>
    <w:p w14:paraId="6D377A6B" w14:textId="1FCA26C3" w:rsidR="00DD40DE" w:rsidRDefault="00DD40DE" w:rsidP="008E39EB">
      <w:r>
        <w:t>- sprint</w:t>
      </w:r>
    </w:p>
    <w:p w14:paraId="44C5E16F" w14:textId="6D80E68B" w:rsidR="00DD40DE" w:rsidRDefault="00DD40DE" w:rsidP="008E39EB">
      <w:r>
        <w:t xml:space="preserve">- team member roles </w:t>
      </w:r>
    </w:p>
    <w:p w14:paraId="5DF08CBF" w14:textId="77777777" w:rsidR="00EE36C0" w:rsidRDefault="00EE36C0" w:rsidP="00AB4981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F320D" w14:paraId="72F0EEB7" w14:textId="77777777" w:rsidTr="007E277B">
        <w:trPr>
          <w:trHeight w:val="530"/>
        </w:trPr>
        <w:tc>
          <w:tcPr>
            <w:tcW w:w="9350" w:type="dxa"/>
            <w:shd w:val="clear" w:color="auto" w:fill="E4F4EF" w:themeFill="accent2" w:themeFillTint="33"/>
          </w:tcPr>
          <w:p w14:paraId="705473F2" w14:textId="1CF38EE8" w:rsidR="00BF320D" w:rsidRDefault="00000000" w:rsidP="007636C1">
            <w:pPr>
              <w:pStyle w:val="Heading1"/>
            </w:pPr>
            <w:sdt>
              <w:sdtPr>
                <w:id w:val="989757086"/>
                <w:placeholder>
                  <w:docPart w:val="CC877856F6C5475DB4D56E47217FE7C3"/>
                </w:placeholder>
                <w15:appearance w15:val="hidden"/>
              </w:sdtPr>
              <w:sdtContent>
                <w:r w:rsidR="003C753F">
                  <w:t>Discussion Points</w:t>
                </w:r>
              </w:sdtContent>
            </w:sdt>
            <w:r w:rsidR="00FC030B">
              <w:t xml:space="preserve"> </w:t>
            </w:r>
          </w:p>
        </w:tc>
      </w:tr>
    </w:tbl>
    <w:p w14:paraId="69E29FAF" w14:textId="78A9EDE1" w:rsidR="008E39EB" w:rsidRDefault="00DD40DE" w:rsidP="00DD40DE">
      <w:pPr>
        <w:pStyle w:val="ListParagraph"/>
        <w:numPr>
          <w:ilvl w:val="0"/>
          <w:numId w:val="8"/>
        </w:numPr>
      </w:pPr>
      <w:r>
        <w:t>Regular meeting and minutes defined</w:t>
      </w:r>
    </w:p>
    <w:p w14:paraId="700D8FFB" w14:textId="54D36D78" w:rsidR="00DD40DE" w:rsidRDefault="00DD40DE" w:rsidP="00DD40DE">
      <w:pPr>
        <w:pStyle w:val="ListParagraph"/>
        <w:numPr>
          <w:ilvl w:val="0"/>
          <w:numId w:val="8"/>
        </w:numPr>
      </w:pPr>
      <w:r>
        <w:t>Separate sprint</w:t>
      </w:r>
    </w:p>
    <w:p w14:paraId="111A1F73" w14:textId="1F6801EB" w:rsidR="00DD40DE" w:rsidRDefault="00DF6958" w:rsidP="00DD40DE">
      <w:pPr>
        <w:pStyle w:val="ListParagraph"/>
        <w:numPr>
          <w:ilvl w:val="0"/>
          <w:numId w:val="8"/>
        </w:numPr>
      </w:pPr>
      <w:r>
        <w:t>Roles defined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F320D" w:rsidRPr="002C2E7D" w14:paraId="4AF88A71" w14:textId="77777777" w:rsidTr="007E277B">
        <w:trPr>
          <w:trHeight w:val="530"/>
        </w:trPr>
        <w:tc>
          <w:tcPr>
            <w:tcW w:w="9350" w:type="dxa"/>
            <w:shd w:val="clear" w:color="auto" w:fill="E4F4EF" w:themeFill="accent2" w:themeFillTint="33"/>
          </w:tcPr>
          <w:p w14:paraId="537F053B" w14:textId="615AAF22" w:rsidR="00BF320D" w:rsidRPr="002C2E7D" w:rsidRDefault="003C753F" w:rsidP="002C2E7D">
            <w:pPr>
              <w:pStyle w:val="Heading1"/>
            </w:pPr>
            <w:r>
              <w:t>Action Items</w:t>
            </w:r>
          </w:p>
        </w:tc>
      </w:tr>
    </w:tbl>
    <w:p w14:paraId="6C4302EC" w14:textId="40494350" w:rsidR="00B5461E" w:rsidRDefault="00DF6958" w:rsidP="00DD40DE">
      <w:pPr>
        <w:pStyle w:val="ListParagraph"/>
        <w:numPr>
          <w:ilvl w:val="0"/>
          <w:numId w:val="8"/>
        </w:numPr>
      </w:pPr>
      <w:r>
        <w:t>Next week, database designer and programmer shows</w:t>
      </w:r>
    </w:p>
    <w:p w14:paraId="2D21692E" w14:textId="5721634D" w:rsidR="00DF6958" w:rsidRDefault="00DF6958" w:rsidP="00DD40DE">
      <w:pPr>
        <w:pStyle w:val="ListParagraph"/>
        <w:numPr>
          <w:ilvl w:val="0"/>
          <w:numId w:val="8"/>
        </w:numPr>
      </w:pPr>
      <w:r>
        <w:t>Write document</w:t>
      </w:r>
    </w:p>
    <w:p w14:paraId="01BF246E" w14:textId="1B264C0B" w:rsidR="00DF6958" w:rsidRDefault="00C07898" w:rsidP="00DD40DE">
      <w:pPr>
        <w:pStyle w:val="ListParagraph"/>
        <w:numPr>
          <w:ilvl w:val="0"/>
          <w:numId w:val="8"/>
        </w:numPr>
      </w:pPr>
      <w:r>
        <w:t>Discussion and fixing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F320D" w14:paraId="6A36749D" w14:textId="77777777" w:rsidTr="007E277B">
        <w:trPr>
          <w:trHeight w:val="539"/>
        </w:trPr>
        <w:tc>
          <w:tcPr>
            <w:tcW w:w="9350" w:type="dxa"/>
            <w:shd w:val="clear" w:color="auto" w:fill="E4F4EF" w:themeFill="accent2" w:themeFillTint="33"/>
          </w:tcPr>
          <w:p w14:paraId="1FDC8712" w14:textId="05730B64" w:rsidR="00BF320D" w:rsidRDefault="00000000" w:rsidP="00BF320D">
            <w:pPr>
              <w:pStyle w:val="Heading1"/>
            </w:pPr>
            <w:sdt>
              <w:sdtPr>
                <w:id w:val="1734195656"/>
                <w:placeholder>
                  <w:docPart w:val="5D950B8BC6824416B8E195BAE3F008E7"/>
                </w:placeholder>
                <w15:appearance w15:val="hidden"/>
              </w:sdtPr>
              <w:sdtContent>
                <w:r w:rsidR="000C3EF8">
                  <w:t>Next Meeting</w:t>
                </w:r>
              </w:sdtContent>
            </w:sdt>
            <w:r w:rsidR="00FC030B">
              <w:t xml:space="preserve"> </w:t>
            </w:r>
          </w:p>
        </w:tc>
      </w:tr>
    </w:tbl>
    <w:p w14:paraId="004CD06F" w14:textId="3C71E849" w:rsidR="00CA6B4F" w:rsidRPr="00CA6B4F" w:rsidRDefault="00B26073" w:rsidP="00064553">
      <w:r>
        <w:rPr>
          <w:color w:val="FF0000"/>
        </w:rPr>
        <w:t>16</w:t>
      </w:r>
      <w:r w:rsidR="00DD40DE">
        <w:rPr>
          <w:color w:val="FF0000"/>
        </w:rPr>
        <w:t>/2/2026</w:t>
      </w:r>
    </w:p>
    <w:sectPr w:rsidR="00CA6B4F" w:rsidRPr="00CA6B4F" w:rsidSect="00FC030B">
      <w:pgSz w:w="12240" w:h="15840" w:code="1"/>
      <w:pgMar w:top="576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986E9" w14:textId="77777777" w:rsidR="00546C68" w:rsidRDefault="00546C68">
      <w:pPr>
        <w:spacing w:after="0" w:line="240" w:lineRule="auto"/>
      </w:pPr>
      <w:r>
        <w:separator/>
      </w:r>
    </w:p>
  </w:endnote>
  <w:endnote w:type="continuationSeparator" w:id="0">
    <w:p w14:paraId="559AB4AC" w14:textId="77777777" w:rsidR="00546C68" w:rsidRDefault="00546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A32A" w14:textId="77777777" w:rsidR="00546C68" w:rsidRDefault="00546C68">
      <w:pPr>
        <w:spacing w:after="0" w:line="240" w:lineRule="auto"/>
      </w:pPr>
      <w:r>
        <w:separator/>
      </w:r>
    </w:p>
  </w:footnote>
  <w:footnote w:type="continuationSeparator" w:id="0">
    <w:p w14:paraId="565F8271" w14:textId="77777777" w:rsidR="00546C68" w:rsidRDefault="00546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02B51778"/>
    <w:multiLevelType w:val="hybridMultilevel"/>
    <w:tmpl w:val="1E8E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7393A"/>
    <w:multiLevelType w:val="hybridMultilevel"/>
    <w:tmpl w:val="5CB62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879A4"/>
    <w:multiLevelType w:val="hybridMultilevel"/>
    <w:tmpl w:val="E6D41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F58C5"/>
    <w:multiLevelType w:val="hybridMultilevel"/>
    <w:tmpl w:val="71846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27934"/>
    <w:multiLevelType w:val="hybridMultilevel"/>
    <w:tmpl w:val="364AFF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0961517">
    <w:abstractNumId w:val="0"/>
  </w:num>
  <w:num w:numId="2" w16cid:durableId="1381396672">
    <w:abstractNumId w:val="3"/>
  </w:num>
  <w:num w:numId="3" w16cid:durableId="922295057">
    <w:abstractNumId w:val="6"/>
  </w:num>
  <w:num w:numId="4" w16cid:durableId="1603680942">
    <w:abstractNumId w:val="4"/>
  </w:num>
  <w:num w:numId="5" w16cid:durableId="1282767801">
    <w:abstractNumId w:val="2"/>
  </w:num>
  <w:num w:numId="6" w16cid:durableId="1190610298">
    <w:abstractNumId w:val="7"/>
  </w:num>
  <w:num w:numId="7" w16cid:durableId="1579748555">
    <w:abstractNumId w:val="1"/>
  </w:num>
  <w:num w:numId="8" w16cid:durableId="1741950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E6"/>
    <w:rsid w:val="00007DD4"/>
    <w:rsid w:val="0001495E"/>
    <w:rsid w:val="0001626D"/>
    <w:rsid w:val="00035454"/>
    <w:rsid w:val="00050B4F"/>
    <w:rsid w:val="00064553"/>
    <w:rsid w:val="000A014A"/>
    <w:rsid w:val="000A3808"/>
    <w:rsid w:val="000C3EF8"/>
    <w:rsid w:val="00130ECC"/>
    <w:rsid w:val="001311AF"/>
    <w:rsid w:val="001353A1"/>
    <w:rsid w:val="00137D93"/>
    <w:rsid w:val="00160B9A"/>
    <w:rsid w:val="001A00B5"/>
    <w:rsid w:val="001B543C"/>
    <w:rsid w:val="00225593"/>
    <w:rsid w:val="002646BC"/>
    <w:rsid w:val="002965C2"/>
    <w:rsid w:val="00296A47"/>
    <w:rsid w:val="002A19B9"/>
    <w:rsid w:val="002C2E7D"/>
    <w:rsid w:val="002D2055"/>
    <w:rsid w:val="002E0B9C"/>
    <w:rsid w:val="002E6287"/>
    <w:rsid w:val="002E628A"/>
    <w:rsid w:val="00303AE1"/>
    <w:rsid w:val="00320F68"/>
    <w:rsid w:val="00386FBD"/>
    <w:rsid w:val="003949BD"/>
    <w:rsid w:val="00396499"/>
    <w:rsid w:val="003C753F"/>
    <w:rsid w:val="003D4CF3"/>
    <w:rsid w:val="003E7E82"/>
    <w:rsid w:val="00402F66"/>
    <w:rsid w:val="00412D1F"/>
    <w:rsid w:val="00423C89"/>
    <w:rsid w:val="00443541"/>
    <w:rsid w:val="004A3A8F"/>
    <w:rsid w:val="004A441F"/>
    <w:rsid w:val="004B3501"/>
    <w:rsid w:val="004C6FFB"/>
    <w:rsid w:val="004C7C9E"/>
    <w:rsid w:val="004D61A7"/>
    <w:rsid w:val="004F5B25"/>
    <w:rsid w:val="005247C7"/>
    <w:rsid w:val="00524B92"/>
    <w:rsid w:val="00544B03"/>
    <w:rsid w:val="00546C68"/>
    <w:rsid w:val="00560F76"/>
    <w:rsid w:val="00575735"/>
    <w:rsid w:val="00575E22"/>
    <w:rsid w:val="00591FFE"/>
    <w:rsid w:val="005B7AA5"/>
    <w:rsid w:val="005C261A"/>
    <w:rsid w:val="005E6E76"/>
    <w:rsid w:val="00607D44"/>
    <w:rsid w:val="00637062"/>
    <w:rsid w:val="006716B6"/>
    <w:rsid w:val="006838F5"/>
    <w:rsid w:val="006B7784"/>
    <w:rsid w:val="006C7516"/>
    <w:rsid w:val="006D7798"/>
    <w:rsid w:val="006E64FB"/>
    <w:rsid w:val="006F0866"/>
    <w:rsid w:val="006F16F0"/>
    <w:rsid w:val="007154D4"/>
    <w:rsid w:val="00722525"/>
    <w:rsid w:val="007520BE"/>
    <w:rsid w:val="00761CCB"/>
    <w:rsid w:val="007636C1"/>
    <w:rsid w:val="00774389"/>
    <w:rsid w:val="007818B8"/>
    <w:rsid w:val="00783EFC"/>
    <w:rsid w:val="0079746A"/>
    <w:rsid w:val="007A4170"/>
    <w:rsid w:val="007A6D54"/>
    <w:rsid w:val="007E277B"/>
    <w:rsid w:val="008013C4"/>
    <w:rsid w:val="008039AB"/>
    <w:rsid w:val="00810D80"/>
    <w:rsid w:val="00812E1E"/>
    <w:rsid w:val="00817AC0"/>
    <w:rsid w:val="008342D0"/>
    <w:rsid w:val="0086027E"/>
    <w:rsid w:val="00867F32"/>
    <w:rsid w:val="008C57A3"/>
    <w:rsid w:val="008E39EB"/>
    <w:rsid w:val="00902D8F"/>
    <w:rsid w:val="00927EF4"/>
    <w:rsid w:val="0094375E"/>
    <w:rsid w:val="009C176C"/>
    <w:rsid w:val="00A065F0"/>
    <w:rsid w:val="00A35BA6"/>
    <w:rsid w:val="00A37EFD"/>
    <w:rsid w:val="00A448C1"/>
    <w:rsid w:val="00A44DD7"/>
    <w:rsid w:val="00A56976"/>
    <w:rsid w:val="00A63EFD"/>
    <w:rsid w:val="00A643F6"/>
    <w:rsid w:val="00A805EA"/>
    <w:rsid w:val="00AA7AA0"/>
    <w:rsid w:val="00AB4981"/>
    <w:rsid w:val="00AD20E5"/>
    <w:rsid w:val="00AE44C5"/>
    <w:rsid w:val="00B25447"/>
    <w:rsid w:val="00B26073"/>
    <w:rsid w:val="00B265A1"/>
    <w:rsid w:val="00B34223"/>
    <w:rsid w:val="00B43495"/>
    <w:rsid w:val="00B438DA"/>
    <w:rsid w:val="00B5461E"/>
    <w:rsid w:val="00B63A6F"/>
    <w:rsid w:val="00B70211"/>
    <w:rsid w:val="00BA2AFE"/>
    <w:rsid w:val="00BA4B31"/>
    <w:rsid w:val="00BF320D"/>
    <w:rsid w:val="00C07898"/>
    <w:rsid w:val="00C20B2D"/>
    <w:rsid w:val="00C61249"/>
    <w:rsid w:val="00C61E68"/>
    <w:rsid w:val="00C849F5"/>
    <w:rsid w:val="00C8652B"/>
    <w:rsid w:val="00CA6B4F"/>
    <w:rsid w:val="00CE7F8F"/>
    <w:rsid w:val="00D01718"/>
    <w:rsid w:val="00D04142"/>
    <w:rsid w:val="00D076CD"/>
    <w:rsid w:val="00D2602B"/>
    <w:rsid w:val="00D2721F"/>
    <w:rsid w:val="00D31CE6"/>
    <w:rsid w:val="00D339D0"/>
    <w:rsid w:val="00D4147A"/>
    <w:rsid w:val="00D53517"/>
    <w:rsid w:val="00D55E9B"/>
    <w:rsid w:val="00D610F8"/>
    <w:rsid w:val="00D72850"/>
    <w:rsid w:val="00D93CE6"/>
    <w:rsid w:val="00DA4A43"/>
    <w:rsid w:val="00DA5BEB"/>
    <w:rsid w:val="00DC6CF5"/>
    <w:rsid w:val="00DD1852"/>
    <w:rsid w:val="00DD40DE"/>
    <w:rsid w:val="00DE395C"/>
    <w:rsid w:val="00DF6958"/>
    <w:rsid w:val="00E20D02"/>
    <w:rsid w:val="00E2411A"/>
    <w:rsid w:val="00E31D2D"/>
    <w:rsid w:val="00E37225"/>
    <w:rsid w:val="00E51439"/>
    <w:rsid w:val="00ED38D0"/>
    <w:rsid w:val="00EE36C0"/>
    <w:rsid w:val="00EF36A5"/>
    <w:rsid w:val="00F47001"/>
    <w:rsid w:val="00F615E4"/>
    <w:rsid w:val="00F97133"/>
    <w:rsid w:val="00F974B7"/>
    <w:rsid w:val="00FB17DC"/>
    <w:rsid w:val="00FC030B"/>
    <w:rsid w:val="00FC0FE2"/>
    <w:rsid w:val="00FC478A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0E7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C030B"/>
    <w:pPr>
      <w:spacing w:before="120"/>
    </w:pPr>
    <w:rPr>
      <w:rFonts w:cs="Times New Roman (Body CS)"/>
      <w:color w:val="000000" w:themeColor="text1"/>
      <w:spacing w:val="6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FC030B"/>
    <w:pPr>
      <w:keepNext/>
      <w:keepLines/>
      <w:spacing w:after="0"/>
      <w:outlineLvl w:val="0"/>
    </w:pPr>
    <w:rPr>
      <w:rFonts w:asciiTheme="majorHAnsi" w:eastAsiaTheme="majorEastAsia" w:hAnsiTheme="majorHAnsi" w:cs="Times New Roman (Headings CS)"/>
      <w:b/>
      <w:caps/>
      <w:spacing w:val="14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E8ABC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FC030B"/>
    <w:pPr>
      <w:spacing w:after="0" w:line="240" w:lineRule="auto"/>
      <w:contextualSpacing/>
    </w:pPr>
    <w:rPr>
      <w:rFonts w:asciiTheme="majorHAnsi" w:hAnsiTheme="majorHAnsi"/>
      <w:caps/>
      <w:color w:val="3B68A9" w:themeColor="accent6" w:themeShade="BF"/>
      <w:spacing w:val="20"/>
      <w:sz w:val="80"/>
    </w:rPr>
  </w:style>
  <w:style w:type="character" w:customStyle="1" w:styleId="TitleChar">
    <w:name w:val="Title Char"/>
    <w:basedOn w:val="DefaultParagraphFont"/>
    <w:link w:val="Title"/>
    <w:uiPriority w:val="6"/>
    <w:rsid w:val="00FC030B"/>
    <w:rPr>
      <w:rFonts w:asciiTheme="majorHAnsi" w:hAnsiTheme="majorHAnsi" w:cs="Times New Roman (Body CS)"/>
      <w:caps/>
      <w:color w:val="3B68A9" w:themeColor="accent6" w:themeShade="BF"/>
      <w:spacing w:val="20"/>
      <w:sz w:val="80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FC030B"/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E8ABCD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E8ABC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E8ABCD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774389"/>
    <w:pPr>
      <w:numPr>
        <w:numId w:val="3"/>
      </w:numPr>
      <w:spacing w:before="100" w:after="100" w:line="240" w:lineRule="auto"/>
      <w:ind w:left="432" w:hanging="288"/>
      <w:contextualSpacing/>
    </w:pPr>
    <w:rPr>
      <w:color w:val="auto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paragraph" w:customStyle="1" w:styleId="Subhead">
    <w:name w:val="Subhead"/>
    <w:basedOn w:val="Title"/>
    <w:qFormat/>
    <w:rsid w:val="00AE44C5"/>
    <w:rPr>
      <w:b/>
      <w:sz w:val="52"/>
    </w:rPr>
  </w:style>
  <w:style w:type="paragraph" w:styleId="ListParagraph">
    <w:name w:val="List Paragraph"/>
    <w:basedOn w:val="Normal"/>
    <w:uiPriority w:val="34"/>
    <w:unhideWhenUsed/>
    <w:qFormat/>
    <w:rsid w:val="00C86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Education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877856F6C5475DB4D56E47217FE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DCE87-2921-4270-9875-30F5501A0CC8}"/>
      </w:docPartPr>
      <w:docPartBody>
        <w:p w:rsidR="004929D0" w:rsidRDefault="00000000">
          <w:pPr>
            <w:pStyle w:val="CC877856F6C5475DB4D56E47217FE7C3"/>
          </w:pPr>
          <w:r w:rsidRPr="00FC030B">
            <w:t>Advisory committee</w:t>
          </w:r>
        </w:p>
      </w:docPartBody>
    </w:docPart>
    <w:docPart>
      <w:docPartPr>
        <w:name w:val="5D950B8BC6824416B8E195BAE3F00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68240-5573-4BE0-820C-2069C15B6737}"/>
      </w:docPartPr>
      <w:docPartBody>
        <w:p w:rsidR="004929D0" w:rsidRDefault="00000000">
          <w:pPr>
            <w:pStyle w:val="5D950B8BC6824416B8E195BAE3F008E7"/>
          </w:pPr>
          <w:r w:rsidRPr="00FC030B">
            <w:t>Principal’s report</w:t>
          </w:r>
        </w:p>
      </w:docPartBody>
    </w:docPart>
    <w:docPart>
      <w:docPartPr>
        <w:name w:val="5C7BAA1817FE419C879A7897A18A6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3FA3F7-0FAC-4DC5-89CA-22D73C1C378C}"/>
      </w:docPartPr>
      <w:docPartBody>
        <w:p w:rsidR="00BB1E45" w:rsidRDefault="004929D0" w:rsidP="004929D0">
          <w:pPr>
            <w:pStyle w:val="5C7BAA1817FE419C879A7897A18A6F2E"/>
          </w:pPr>
          <w:r w:rsidRPr="00FC030B">
            <w:t>Date:</w:t>
          </w:r>
        </w:p>
      </w:docPartBody>
    </w:docPart>
    <w:docPart>
      <w:docPartPr>
        <w:name w:val="6D90D8C48E704E64A0908A3F87DA2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52108-D702-4F02-995C-D80BFF4919E2}"/>
      </w:docPartPr>
      <w:docPartBody>
        <w:p w:rsidR="00BB1E45" w:rsidRDefault="004929D0" w:rsidP="004929D0">
          <w:pPr>
            <w:pStyle w:val="6D90D8C48E704E64A0908A3F87DA21D9"/>
          </w:pPr>
          <w:r w:rsidRPr="00FC030B">
            <w:t>Time:</w:t>
          </w:r>
        </w:p>
      </w:docPartBody>
    </w:docPart>
    <w:docPart>
      <w:docPartPr>
        <w:name w:val="6951EA7143254C63B466922B83266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45A54-1984-4A53-9A2F-111563A1AD0B}"/>
      </w:docPartPr>
      <w:docPartBody>
        <w:p w:rsidR="00BB1E45" w:rsidRDefault="004929D0" w:rsidP="004929D0">
          <w:pPr>
            <w:pStyle w:val="6951EA7143254C63B466922B83266E54"/>
          </w:pPr>
          <w:r w:rsidRPr="00FC030B">
            <w:t>Facilitator:</w:t>
          </w:r>
        </w:p>
      </w:docPartBody>
    </w:docPart>
    <w:docPart>
      <w:docPartPr>
        <w:name w:val="E0AD1C7909DA47A0B6C9DECCBED97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7683D-B3C5-400A-A80A-FAF72AFAB9E0}"/>
      </w:docPartPr>
      <w:docPartBody>
        <w:p w:rsidR="00BB1E45" w:rsidRDefault="004929D0" w:rsidP="004929D0">
          <w:pPr>
            <w:pStyle w:val="E0AD1C7909DA47A0B6C9DECCBED97FE0"/>
          </w:pPr>
          <w:r w:rsidRPr="00FC030B">
            <w:t>In attendance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74310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EB"/>
    <w:rsid w:val="000D5A5F"/>
    <w:rsid w:val="001F60D3"/>
    <w:rsid w:val="004929D0"/>
    <w:rsid w:val="00531CFC"/>
    <w:rsid w:val="00532110"/>
    <w:rsid w:val="006716B6"/>
    <w:rsid w:val="007330EB"/>
    <w:rsid w:val="008A605A"/>
    <w:rsid w:val="00B52789"/>
    <w:rsid w:val="00BB1E45"/>
    <w:rsid w:val="00D04FEA"/>
    <w:rsid w:val="00E31D2D"/>
    <w:rsid w:val="00F47001"/>
    <w:rsid w:val="00FC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120" w:after="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14"/>
      <w:kern w:val="0"/>
      <w:sz w:val="20"/>
      <w:szCs w:val="30"/>
      <w:lang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877856F6C5475DB4D56E47217FE7C3">
    <w:name w:val="CC877856F6C5475DB4D56E47217FE7C3"/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="Times New Roman (Headings CS)"/>
      <w:b/>
      <w:caps/>
      <w:color w:val="000000" w:themeColor="text1"/>
      <w:spacing w:val="14"/>
      <w:kern w:val="0"/>
      <w:sz w:val="20"/>
      <w:szCs w:val="30"/>
      <w:lang w:eastAsia="ja-JP" w:bidi="ar-SA"/>
      <w14:ligatures w14:val="none"/>
    </w:rPr>
  </w:style>
  <w:style w:type="paragraph" w:customStyle="1" w:styleId="5D950B8BC6824416B8E195BAE3F008E7">
    <w:name w:val="5D950B8BC6824416B8E195BAE3F008E7"/>
  </w:style>
  <w:style w:type="paragraph" w:styleId="ListBullet">
    <w:name w:val="List Bullet"/>
    <w:basedOn w:val="Normal"/>
    <w:uiPriority w:val="10"/>
    <w:qFormat/>
    <w:pPr>
      <w:numPr>
        <w:numId w:val="1"/>
      </w:numPr>
      <w:spacing w:before="100" w:after="100" w:line="240" w:lineRule="auto"/>
      <w:ind w:left="432" w:hanging="288"/>
      <w:contextualSpacing/>
    </w:pPr>
    <w:rPr>
      <w:rFonts w:cs="Times New Roman (Body CS)"/>
      <w:spacing w:val="6"/>
      <w:kern w:val="0"/>
      <w:sz w:val="20"/>
      <w:szCs w:val="21"/>
      <w:lang w:eastAsia="ja-JP" w:bidi="ar-SA"/>
      <w14:ligatures w14:val="none"/>
    </w:rPr>
  </w:style>
  <w:style w:type="paragraph" w:customStyle="1" w:styleId="5C7BAA1817FE419C879A7897A18A6F2E">
    <w:name w:val="5C7BAA1817FE419C879A7897A18A6F2E"/>
    <w:rsid w:val="004929D0"/>
    <w:pPr>
      <w:spacing w:line="259" w:lineRule="auto"/>
    </w:pPr>
    <w:rPr>
      <w:sz w:val="22"/>
      <w:szCs w:val="22"/>
      <w:lang w:eastAsia="ja-JP"/>
    </w:rPr>
  </w:style>
  <w:style w:type="paragraph" w:customStyle="1" w:styleId="6D90D8C48E704E64A0908A3F87DA21D9">
    <w:name w:val="6D90D8C48E704E64A0908A3F87DA21D9"/>
    <w:rsid w:val="004929D0"/>
    <w:pPr>
      <w:spacing w:line="259" w:lineRule="auto"/>
    </w:pPr>
    <w:rPr>
      <w:sz w:val="22"/>
      <w:szCs w:val="22"/>
      <w:lang w:eastAsia="ja-JP"/>
    </w:rPr>
  </w:style>
  <w:style w:type="paragraph" w:customStyle="1" w:styleId="6951EA7143254C63B466922B83266E54">
    <w:name w:val="6951EA7143254C63B466922B83266E54"/>
    <w:rsid w:val="004929D0"/>
    <w:pPr>
      <w:spacing w:line="259" w:lineRule="auto"/>
    </w:pPr>
    <w:rPr>
      <w:sz w:val="22"/>
      <w:szCs w:val="22"/>
      <w:lang w:eastAsia="ja-JP"/>
    </w:rPr>
  </w:style>
  <w:style w:type="paragraph" w:customStyle="1" w:styleId="E0AD1C7909DA47A0B6C9DECCBED97FE0">
    <w:name w:val="E0AD1C7909DA47A0B6C9DECCBED97FE0"/>
    <w:rsid w:val="004929D0"/>
    <w:pPr>
      <w:spacing w:line="259" w:lineRule="auto"/>
    </w:pPr>
    <w:rPr>
      <w:sz w:val="22"/>
      <w:szCs w:val="22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7864720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ABCD"/>
      </a:accent1>
      <a:accent2>
        <a:srgbClr val="7BCAB3"/>
      </a:accent2>
      <a:accent3>
        <a:srgbClr val="F26F61"/>
      </a:accent3>
      <a:accent4>
        <a:srgbClr val="FFD365"/>
      </a:accent4>
      <a:accent5>
        <a:srgbClr val="FFECD3"/>
      </a:accent5>
      <a:accent6>
        <a:srgbClr val="6890CA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F0D0F1B16E34FA6EB521A5C01DCE2" ma:contentTypeVersion="8" ma:contentTypeDescription="Create a new document." ma:contentTypeScope="" ma:versionID="eb49585d652e6bf066649935f7bdd50e">
  <xsd:schema xmlns:xsd="http://www.w3.org/2001/XMLSchema" xmlns:xs="http://www.w3.org/2001/XMLSchema" xmlns:p="http://schemas.microsoft.com/office/2006/metadata/properties" xmlns:ns2="7d770996-21ac-4ca1-aee0-1c66091a4c13" targetNamespace="http://schemas.microsoft.com/office/2006/metadata/properties" ma:root="true" ma:fieldsID="cc125b170170f04d8f7cc49e5ee59430" ns2:_="">
    <xsd:import namespace="7d770996-21ac-4ca1-aee0-1c66091a4c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70996-21ac-4ca1-aee0-1c66091a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5DB9D3-8BF9-42CB-95D0-1FD632F75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770996-21ac-4ca1-aee0-1c66091a4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E5D8B8-35DC-4D2E-9164-68F032D3BA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C25FB-9871-440C-8F07-8E63D2C3DF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1561830-62B4-418D-8A83-E35A895B60B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Educational meeting minutes</Template>
  <TotalTime>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2025-01-22T15:19:00Z</dcterms:created>
  <dcterms:modified xsi:type="dcterms:W3CDTF">2026-02-13T14:27:00Z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0x0101007E8F0D0F1B16E34FA6EB521A5C01DCE2</vt:lpwstr>
  </property>
</Properties>
</file>